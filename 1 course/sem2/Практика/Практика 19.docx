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431" w:rsidRDefault="00D30894" w:rsidP="00072DA2">
      <w:pPr>
        <w:spacing w:before="120" w:after="240"/>
        <w:jc w:val="center"/>
        <w:outlineLvl w:val="0"/>
        <w:rPr>
          <w:b/>
          <w:sz w:val="28"/>
        </w:rPr>
      </w:pPr>
      <w:r>
        <w:rPr>
          <w:b/>
          <w:sz w:val="28"/>
        </w:rPr>
        <w:t>Проектно-технологическая практика</w:t>
      </w:r>
      <w:r w:rsidR="00CC2F79">
        <w:rPr>
          <w:b/>
          <w:sz w:val="28"/>
        </w:rPr>
        <w:t xml:space="preserve">. </w:t>
      </w:r>
      <w:r w:rsidR="00D93431">
        <w:rPr>
          <w:b/>
          <w:sz w:val="28"/>
        </w:rPr>
        <w:t xml:space="preserve">Вариант </w:t>
      </w:r>
      <w:r w:rsidR="00F572EE">
        <w:rPr>
          <w:b/>
          <w:sz w:val="28"/>
        </w:rPr>
        <w:t>1</w:t>
      </w:r>
      <w:r w:rsidR="001F15E2">
        <w:rPr>
          <w:b/>
          <w:sz w:val="28"/>
        </w:rPr>
        <w:t>9</w:t>
      </w:r>
    </w:p>
    <w:p w:rsidR="00EC7DCE" w:rsidRPr="00F605CD" w:rsidRDefault="00B81ECE" w:rsidP="00EC7DCE">
      <w:pPr>
        <w:ind w:firstLine="567"/>
        <w:jc w:val="both"/>
        <w:outlineLvl w:val="0"/>
        <w:rPr>
          <w:b/>
          <w:sz w:val="28"/>
          <w:szCs w:val="28"/>
        </w:rPr>
      </w:pPr>
      <w:r w:rsidRPr="00D36A9A">
        <w:rPr>
          <w:b/>
          <w:sz w:val="28"/>
          <w:szCs w:val="28"/>
        </w:rPr>
        <w:t>Задание 1</w:t>
      </w:r>
      <w:r>
        <w:rPr>
          <w:b/>
          <w:sz w:val="28"/>
          <w:szCs w:val="28"/>
        </w:rPr>
        <w:t xml:space="preserve">. </w:t>
      </w:r>
      <w:r w:rsidR="00EC7DCE" w:rsidRPr="004368B3">
        <w:rPr>
          <w:b/>
          <w:sz w:val="28"/>
          <w:szCs w:val="28"/>
        </w:rPr>
        <w:t xml:space="preserve">Создание </w:t>
      </w:r>
      <w:r w:rsidR="00B7083D">
        <w:rPr>
          <w:b/>
          <w:sz w:val="28"/>
          <w:szCs w:val="28"/>
        </w:rPr>
        <w:t xml:space="preserve">информационной </w:t>
      </w:r>
      <w:r w:rsidR="00FD2056">
        <w:rPr>
          <w:b/>
          <w:sz w:val="28"/>
          <w:szCs w:val="28"/>
        </w:rPr>
        <w:t>программной</w:t>
      </w:r>
      <w:r w:rsidR="00EC7DCE" w:rsidRPr="004368B3">
        <w:rPr>
          <w:b/>
          <w:sz w:val="28"/>
          <w:szCs w:val="28"/>
        </w:rPr>
        <w:t xml:space="preserve"> системы</w:t>
      </w:r>
      <w:r w:rsidR="00EC7DCE" w:rsidRPr="00F605CD">
        <w:rPr>
          <w:b/>
          <w:sz w:val="28"/>
          <w:szCs w:val="28"/>
        </w:rPr>
        <w:t xml:space="preserve"> </w:t>
      </w:r>
      <w:r w:rsidR="009457C6" w:rsidRPr="004368B3">
        <w:rPr>
          <w:b/>
          <w:sz w:val="28"/>
          <w:szCs w:val="28"/>
        </w:rPr>
        <w:t xml:space="preserve">с </w:t>
      </w:r>
      <w:r w:rsidR="009457C6">
        <w:rPr>
          <w:b/>
          <w:sz w:val="28"/>
          <w:szCs w:val="28"/>
        </w:rPr>
        <w:t>графическим</w:t>
      </w:r>
      <w:r w:rsidR="009457C6" w:rsidRPr="004368B3">
        <w:rPr>
          <w:b/>
          <w:sz w:val="28"/>
          <w:szCs w:val="28"/>
        </w:rPr>
        <w:t xml:space="preserve"> интерфейсом</w:t>
      </w:r>
      <w:r w:rsidR="009457C6">
        <w:rPr>
          <w:b/>
          <w:sz w:val="28"/>
          <w:szCs w:val="28"/>
        </w:rPr>
        <w:t xml:space="preserve"> </w:t>
      </w:r>
      <w:r w:rsidR="00E11B97" w:rsidRPr="0065364D">
        <w:rPr>
          <w:b/>
          <w:sz w:val="28"/>
          <w:szCs w:val="28"/>
        </w:rPr>
        <w:t>на</w:t>
      </w:r>
      <w:r w:rsidR="00EC7DCE" w:rsidRPr="0065364D">
        <w:rPr>
          <w:b/>
          <w:sz w:val="28"/>
          <w:szCs w:val="28"/>
        </w:rPr>
        <w:t xml:space="preserve"> </w:t>
      </w:r>
      <w:r w:rsidR="009457C6">
        <w:rPr>
          <w:b/>
          <w:sz w:val="28"/>
          <w:szCs w:val="28"/>
          <w:lang w:val="en-US"/>
        </w:rPr>
        <w:t>C</w:t>
      </w:r>
      <w:r w:rsidR="009457C6" w:rsidRPr="009457C6">
        <w:rPr>
          <w:b/>
          <w:sz w:val="28"/>
          <w:szCs w:val="28"/>
        </w:rPr>
        <w:t>++</w:t>
      </w:r>
    </w:p>
    <w:p w:rsidR="00B81ECE" w:rsidRPr="0065364D" w:rsidRDefault="00EC7DCE" w:rsidP="00EC7DCE">
      <w:pPr>
        <w:pStyle w:val="a5"/>
        <w:spacing w:line="240" w:lineRule="auto"/>
        <w:ind w:firstLine="567"/>
      </w:pPr>
      <w:r>
        <w:t>Выполнить объектную декомпозицию, разработать формы интерфейса, диаграмму состояний и</w:t>
      </w:r>
      <w:r>
        <w:t>н</w:t>
      </w:r>
      <w:r>
        <w:t xml:space="preserve">терфейса, диаграммы классов интерфейсной и </w:t>
      </w:r>
      <w:r w:rsidRPr="0065364D">
        <w:t>предметной областей, диаграмму последовательност</w:t>
      </w:r>
      <w:r w:rsidR="00E11B97" w:rsidRPr="0065364D">
        <w:t>и</w:t>
      </w:r>
      <w:r w:rsidRPr="0065364D">
        <w:t xml:space="preserve"> </w:t>
      </w:r>
      <w:r w:rsidR="00E11B97" w:rsidRPr="0065364D">
        <w:t xml:space="preserve">действий </w:t>
      </w:r>
      <w:r w:rsidRPr="0065364D">
        <w:t>одной из реализуемых операций. Разработать, протестирова</w:t>
      </w:r>
      <w:r w:rsidR="00E11B97" w:rsidRPr="0065364D">
        <w:t>ть и отладить программу</w:t>
      </w:r>
      <w:r w:rsidR="0094292E">
        <w:t xml:space="preserve"> </w:t>
      </w:r>
      <w:r w:rsidR="0094292E" w:rsidRPr="0065364D">
        <w:t xml:space="preserve">в среде </w:t>
      </w:r>
      <w:r w:rsidR="0094292E" w:rsidRPr="0065364D">
        <w:rPr>
          <w:lang w:val="en-US"/>
        </w:rPr>
        <w:t>Visual</w:t>
      </w:r>
      <w:r w:rsidR="0094292E" w:rsidRPr="0065364D">
        <w:t xml:space="preserve"> </w:t>
      </w:r>
      <w:r w:rsidR="0094292E" w:rsidRPr="0065364D">
        <w:rPr>
          <w:lang w:val="en-US"/>
        </w:rPr>
        <w:t>Studio</w:t>
      </w:r>
      <w:r w:rsidR="0094292E" w:rsidRPr="0065364D">
        <w:t xml:space="preserve"> или </w:t>
      </w:r>
      <w:r w:rsidR="0094292E" w:rsidRPr="0065364D">
        <w:rPr>
          <w:lang w:val="en-US"/>
        </w:rPr>
        <w:t>QT</w:t>
      </w:r>
      <w:r w:rsidR="0094292E" w:rsidRPr="0065364D">
        <w:t xml:space="preserve"> </w:t>
      </w:r>
      <w:r w:rsidR="0094292E" w:rsidRPr="0065364D">
        <w:rPr>
          <w:lang w:val="en-US"/>
        </w:rPr>
        <w:t>Creator</w:t>
      </w:r>
      <w:r w:rsidRPr="0065364D">
        <w:t>.</w:t>
      </w:r>
    </w:p>
    <w:p w:rsidR="00C1297E" w:rsidRPr="001754A4" w:rsidRDefault="00C1297E" w:rsidP="00C1297E">
      <w:pPr>
        <w:pStyle w:val="a5"/>
        <w:spacing w:line="240" w:lineRule="auto"/>
        <w:ind w:firstLine="567"/>
      </w:pPr>
      <w:proofErr w:type="gramStart"/>
      <w:r w:rsidRPr="001754A4">
        <w:t>База данных (файл) продуктового магазина содержит сведения о товарах: номер партии, наимен</w:t>
      </w:r>
      <w:r w:rsidRPr="001754A4">
        <w:t>о</w:t>
      </w:r>
      <w:r w:rsidRPr="001754A4">
        <w:t>вание товара, количество (штук), дата поставки, срок годности (в днях).</w:t>
      </w:r>
      <w:proofErr w:type="gramEnd"/>
      <w:r w:rsidRPr="001754A4">
        <w:t xml:space="preserve"> Программа должна в интера</w:t>
      </w:r>
      <w:r w:rsidRPr="001754A4">
        <w:t>к</w:t>
      </w:r>
      <w:r w:rsidRPr="001754A4">
        <w:t>тивном режиме формировать файл, добавлять и удалять данные, а также воспринимать каждый из пер</w:t>
      </w:r>
      <w:r w:rsidRPr="001754A4">
        <w:t>е</w:t>
      </w:r>
      <w:r w:rsidRPr="001754A4">
        <w:t>численных запросов и давать на него о</w:t>
      </w:r>
      <w:r w:rsidRPr="001754A4">
        <w:t>т</w:t>
      </w:r>
      <w:r w:rsidRPr="001754A4">
        <w:t>вет.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1. Показать все сведения о товарах, поступивших с указанной даты.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2. Определить наименования товаров, срок годности которых истекает сегодня.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3. Определить самый скоропортящийся товар (если их несколько, показать все).</w:t>
      </w:r>
    </w:p>
    <w:p w:rsidR="009C53EC" w:rsidRPr="002A7B72" w:rsidRDefault="00C1297E" w:rsidP="00C1297E">
      <w:pPr>
        <w:pStyle w:val="a5"/>
        <w:spacing w:line="240" w:lineRule="auto"/>
        <w:ind w:left="284" w:firstLine="283"/>
      </w:pPr>
      <w:r w:rsidRPr="001754A4">
        <w:t>4. Построить график изменения объема поступлений заданного товара по датам.</w:t>
      </w:r>
    </w:p>
    <w:p w:rsidR="00B81ECE" w:rsidRPr="00CB17D9" w:rsidRDefault="00B81ECE" w:rsidP="00B81ECE">
      <w:pPr>
        <w:pStyle w:val="a5"/>
        <w:spacing w:line="240" w:lineRule="auto"/>
        <w:ind w:left="284" w:firstLine="0"/>
      </w:pPr>
    </w:p>
    <w:p w:rsidR="00B81ECE" w:rsidRPr="00D36A9A" w:rsidRDefault="00B81ECE" w:rsidP="00B81ECE">
      <w:pPr>
        <w:ind w:firstLine="567"/>
        <w:jc w:val="both"/>
        <w:rPr>
          <w:b/>
          <w:sz w:val="28"/>
          <w:szCs w:val="28"/>
        </w:rPr>
      </w:pPr>
      <w:r w:rsidRPr="00D36A9A">
        <w:rPr>
          <w:b/>
          <w:sz w:val="28"/>
          <w:szCs w:val="28"/>
        </w:rPr>
        <w:t>Задание 2</w:t>
      </w:r>
      <w:r>
        <w:rPr>
          <w:b/>
          <w:sz w:val="28"/>
          <w:szCs w:val="28"/>
        </w:rPr>
        <w:t xml:space="preserve">. </w:t>
      </w:r>
      <w:r w:rsidRPr="004368B3">
        <w:rPr>
          <w:b/>
          <w:sz w:val="28"/>
          <w:szCs w:val="28"/>
        </w:rPr>
        <w:t xml:space="preserve">Создание программной системы с </w:t>
      </w:r>
      <w:r w:rsidR="009457C6">
        <w:rPr>
          <w:b/>
          <w:sz w:val="28"/>
          <w:szCs w:val="28"/>
        </w:rPr>
        <w:t>графическим</w:t>
      </w:r>
      <w:r w:rsidRPr="004368B3">
        <w:rPr>
          <w:b/>
          <w:sz w:val="28"/>
          <w:szCs w:val="28"/>
        </w:rPr>
        <w:t xml:space="preserve"> интерфейсом</w:t>
      </w:r>
      <w:r>
        <w:rPr>
          <w:b/>
          <w:sz w:val="28"/>
          <w:szCs w:val="28"/>
        </w:rPr>
        <w:t xml:space="preserve"> </w:t>
      </w:r>
      <w:r w:rsidR="00E11B97" w:rsidRPr="0065364D">
        <w:rPr>
          <w:b/>
          <w:sz w:val="28"/>
          <w:szCs w:val="28"/>
        </w:rPr>
        <w:t>на</w:t>
      </w:r>
      <w:proofErr w:type="gramStart"/>
      <w:r w:rsidR="00E11B97">
        <w:rPr>
          <w:b/>
          <w:sz w:val="28"/>
          <w:szCs w:val="28"/>
        </w:rPr>
        <w:t xml:space="preserve"> </w:t>
      </w:r>
      <w:r w:rsidR="00EC7DCE" w:rsidRPr="004368B3">
        <w:rPr>
          <w:b/>
          <w:sz w:val="28"/>
          <w:szCs w:val="28"/>
        </w:rPr>
        <w:t>С</w:t>
      </w:r>
      <w:proofErr w:type="gramEnd"/>
      <w:r w:rsidR="00EC7DCE">
        <w:rPr>
          <w:b/>
          <w:sz w:val="28"/>
          <w:szCs w:val="28"/>
        </w:rPr>
        <w:t>++</w:t>
      </w:r>
    </w:p>
    <w:p w:rsidR="00532017" w:rsidRPr="002D3A95" w:rsidRDefault="00532017" w:rsidP="00C12622">
      <w:pPr>
        <w:ind w:firstLine="567"/>
        <w:jc w:val="both"/>
        <w:rPr>
          <w:sz w:val="24"/>
        </w:rPr>
      </w:pPr>
      <w:r>
        <w:rPr>
          <w:sz w:val="24"/>
        </w:rPr>
        <w:t>Выполнить структурную декомпозицию, разработать структурную схему</w:t>
      </w:r>
      <w:r w:rsidR="00C12622">
        <w:rPr>
          <w:sz w:val="24"/>
        </w:rPr>
        <w:t>, содержащую не менее 3</w:t>
      </w:r>
      <w:r>
        <w:rPr>
          <w:sz w:val="24"/>
        </w:rPr>
        <w:t xml:space="preserve"> </w:t>
      </w:r>
      <w:r w:rsidR="00C12622">
        <w:rPr>
          <w:sz w:val="24"/>
        </w:rPr>
        <w:t xml:space="preserve">подпрограмм, </w:t>
      </w:r>
      <w:r>
        <w:rPr>
          <w:sz w:val="24"/>
        </w:rPr>
        <w:t xml:space="preserve">и алгоритмы </w:t>
      </w:r>
      <w:r w:rsidR="00C12622">
        <w:rPr>
          <w:sz w:val="24"/>
        </w:rPr>
        <w:t>этих подпрограмм</w:t>
      </w:r>
      <w:r>
        <w:rPr>
          <w:sz w:val="24"/>
        </w:rPr>
        <w:t xml:space="preserve">. </w:t>
      </w:r>
      <w:r w:rsidR="00C12622">
        <w:rPr>
          <w:sz w:val="24"/>
        </w:rPr>
        <w:t>Предусмотреть интерфейс типа меню, позволяющий в</w:t>
      </w:r>
      <w:r w:rsidR="00C12622">
        <w:rPr>
          <w:sz w:val="24"/>
        </w:rPr>
        <w:t>ы</w:t>
      </w:r>
      <w:r w:rsidR="00C12622">
        <w:rPr>
          <w:sz w:val="24"/>
        </w:rPr>
        <w:t>бирать нужную подпрограмму.</w:t>
      </w:r>
    </w:p>
    <w:p w:rsidR="000B2F4A" w:rsidRDefault="00C1297E" w:rsidP="00B81ECE">
      <w:pPr>
        <w:ind w:firstLine="567"/>
        <w:jc w:val="both"/>
        <w:outlineLvl w:val="0"/>
        <w:rPr>
          <w:sz w:val="24"/>
        </w:rPr>
      </w:pPr>
      <w:r w:rsidRPr="001754A4">
        <w:rPr>
          <w:sz w:val="24"/>
        </w:rPr>
        <w:t xml:space="preserve">Написать программу исследования  функции </w:t>
      </w:r>
      <w:r w:rsidRPr="001754A4">
        <w:rPr>
          <w:sz w:val="24"/>
          <w:lang w:val="en-US"/>
        </w:rPr>
        <w:t>y</w:t>
      </w:r>
      <w:r w:rsidRPr="001754A4">
        <w:rPr>
          <w:sz w:val="24"/>
        </w:rPr>
        <w:t>=</w:t>
      </w:r>
      <w:r w:rsidRPr="001754A4">
        <w:rPr>
          <w:sz w:val="24"/>
          <w:lang w:val="en-US"/>
        </w:rPr>
        <w:t>sin</w:t>
      </w:r>
      <w:r w:rsidRPr="001754A4">
        <w:rPr>
          <w:sz w:val="24"/>
        </w:rPr>
        <w:t>(</w:t>
      </w:r>
      <w:r w:rsidRPr="001754A4">
        <w:rPr>
          <w:sz w:val="24"/>
          <w:lang w:val="en-US"/>
        </w:rPr>
        <w:t>x</w:t>
      </w:r>
      <w:r w:rsidRPr="001754A4">
        <w:rPr>
          <w:sz w:val="24"/>
        </w:rPr>
        <w:t>)*</w:t>
      </w:r>
      <w:r w:rsidRPr="001754A4">
        <w:rPr>
          <w:sz w:val="24"/>
          <w:lang w:val="en-US"/>
        </w:rPr>
        <w:t>x</w:t>
      </w:r>
      <w:r w:rsidRPr="001754A4">
        <w:rPr>
          <w:sz w:val="24"/>
          <w:vertAlign w:val="superscript"/>
        </w:rPr>
        <w:t xml:space="preserve">2 </w:t>
      </w:r>
      <w:r w:rsidRPr="001754A4">
        <w:rPr>
          <w:sz w:val="24"/>
        </w:rPr>
        <w:t>на заданном отрезке [</w:t>
      </w:r>
      <w:proofErr w:type="spellStart"/>
      <w:r w:rsidRPr="001754A4">
        <w:rPr>
          <w:sz w:val="24"/>
        </w:rPr>
        <w:t>a,b</w:t>
      </w:r>
      <w:proofErr w:type="spellEnd"/>
      <w:r w:rsidRPr="001754A4">
        <w:rPr>
          <w:sz w:val="24"/>
        </w:rPr>
        <w:t>] . Исследование заключается в нахождении экстремумов функции, нахождении корня методом половинного деления и нахождении интеграла методом прямоугольников с заданной точностью ξ. Интервал пользователь до</w:t>
      </w:r>
      <w:r w:rsidRPr="001754A4">
        <w:rPr>
          <w:sz w:val="24"/>
        </w:rPr>
        <w:t>л</w:t>
      </w:r>
      <w:r w:rsidRPr="001754A4">
        <w:rPr>
          <w:sz w:val="24"/>
        </w:rPr>
        <w:t>жен иметь во</w:t>
      </w:r>
      <w:r w:rsidRPr="001754A4">
        <w:rPr>
          <w:sz w:val="24"/>
        </w:rPr>
        <w:t>з</w:t>
      </w:r>
      <w:r w:rsidRPr="001754A4">
        <w:rPr>
          <w:sz w:val="24"/>
        </w:rPr>
        <w:t>можность задавать по запросу, а вид исследования выбирать с помощью меню.</w:t>
      </w:r>
    </w:p>
    <w:p w:rsidR="00325E42" w:rsidRDefault="00325E42" w:rsidP="00B81ECE">
      <w:pPr>
        <w:ind w:firstLine="567"/>
        <w:jc w:val="both"/>
        <w:outlineLvl w:val="0"/>
        <w:rPr>
          <w:b/>
          <w:sz w:val="28"/>
          <w:szCs w:val="28"/>
        </w:rPr>
      </w:pPr>
    </w:p>
    <w:p w:rsidR="00EC7DCE" w:rsidRPr="00C406A3" w:rsidRDefault="00B81ECE" w:rsidP="00EC7DCE">
      <w:pPr>
        <w:ind w:firstLine="567"/>
        <w:jc w:val="both"/>
        <w:outlineLvl w:val="0"/>
        <w:rPr>
          <w:b/>
          <w:sz w:val="28"/>
          <w:szCs w:val="28"/>
        </w:rPr>
      </w:pPr>
      <w:r w:rsidRPr="00D36A9A">
        <w:rPr>
          <w:b/>
          <w:sz w:val="28"/>
          <w:szCs w:val="28"/>
        </w:rPr>
        <w:t>Задание 3</w:t>
      </w:r>
      <w:r w:rsidR="00FD2056">
        <w:rPr>
          <w:b/>
          <w:sz w:val="28"/>
          <w:szCs w:val="28"/>
        </w:rPr>
        <w:t xml:space="preserve"> Изучение средств создания графических интерфейсов на</w:t>
      </w:r>
      <w:proofErr w:type="gramStart"/>
      <w:r w:rsidR="0001131B">
        <w:rPr>
          <w:b/>
          <w:sz w:val="28"/>
          <w:szCs w:val="28"/>
        </w:rPr>
        <w:t xml:space="preserve"> С</w:t>
      </w:r>
      <w:proofErr w:type="gramEnd"/>
      <w:r w:rsidR="009457C6" w:rsidRPr="009457C6">
        <w:rPr>
          <w:b/>
          <w:sz w:val="28"/>
          <w:szCs w:val="28"/>
        </w:rPr>
        <w:t>#</w:t>
      </w:r>
    </w:p>
    <w:p w:rsidR="00F94484" w:rsidRPr="0094292E" w:rsidRDefault="00F94484" w:rsidP="00EC7DCE">
      <w:pPr>
        <w:ind w:firstLine="567"/>
        <w:jc w:val="both"/>
        <w:outlineLvl w:val="0"/>
        <w:rPr>
          <w:sz w:val="24"/>
        </w:rPr>
      </w:pPr>
      <w:r w:rsidRPr="0094292E">
        <w:rPr>
          <w:sz w:val="24"/>
        </w:rPr>
        <w:t>Задание выполняется по методическим указан</w:t>
      </w:r>
      <w:r w:rsidR="00C406A3">
        <w:rPr>
          <w:sz w:val="24"/>
        </w:rPr>
        <w:t>иям</w:t>
      </w:r>
      <w:r w:rsidR="00C406A3" w:rsidRPr="00C406A3">
        <w:rPr>
          <w:sz w:val="24"/>
        </w:rPr>
        <w:t xml:space="preserve"> </w:t>
      </w:r>
      <w:r w:rsidR="00C406A3">
        <w:rPr>
          <w:sz w:val="24"/>
        </w:rPr>
        <w:t>к заданию 3.</w:t>
      </w:r>
      <w:r w:rsidRPr="0094292E">
        <w:rPr>
          <w:sz w:val="24"/>
        </w:rPr>
        <w:t xml:space="preserve"> </w:t>
      </w:r>
    </w:p>
    <w:p w:rsidR="00F94484" w:rsidRPr="00F94484" w:rsidRDefault="00F94484" w:rsidP="00EC7DCE">
      <w:pPr>
        <w:ind w:firstLine="567"/>
        <w:jc w:val="both"/>
        <w:outlineLvl w:val="0"/>
        <w:rPr>
          <w:sz w:val="28"/>
          <w:szCs w:val="28"/>
        </w:rPr>
      </w:pPr>
    </w:p>
    <w:p w:rsidR="00FD2056" w:rsidRPr="00F94484" w:rsidRDefault="00FD2056" w:rsidP="00EC7DCE">
      <w:pPr>
        <w:ind w:firstLine="567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4 </w:t>
      </w:r>
      <w:r w:rsidR="00F94484" w:rsidRPr="004368B3">
        <w:rPr>
          <w:b/>
          <w:sz w:val="28"/>
          <w:szCs w:val="28"/>
        </w:rPr>
        <w:t xml:space="preserve">Создание </w:t>
      </w:r>
      <w:r w:rsidR="00F94484">
        <w:rPr>
          <w:b/>
          <w:sz w:val="28"/>
          <w:szCs w:val="28"/>
        </w:rPr>
        <w:t>программной</w:t>
      </w:r>
      <w:r w:rsidR="00F94484" w:rsidRPr="004368B3">
        <w:rPr>
          <w:b/>
          <w:sz w:val="28"/>
          <w:szCs w:val="28"/>
        </w:rPr>
        <w:t xml:space="preserve"> системы</w:t>
      </w:r>
      <w:r w:rsidR="00F94484" w:rsidRPr="00F605CD">
        <w:rPr>
          <w:b/>
          <w:sz w:val="28"/>
          <w:szCs w:val="28"/>
        </w:rPr>
        <w:t xml:space="preserve"> </w:t>
      </w:r>
      <w:r w:rsidR="00F94484" w:rsidRPr="004368B3">
        <w:rPr>
          <w:b/>
          <w:sz w:val="28"/>
          <w:szCs w:val="28"/>
        </w:rPr>
        <w:t xml:space="preserve">с </w:t>
      </w:r>
      <w:r w:rsidR="00F94484">
        <w:rPr>
          <w:b/>
          <w:sz w:val="28"/>
          <w:szCs w:val="28"/>
        </w:rPr>
        <w:t>графическим</w:t>
      </w:r>
      <w:r w:rsidR="00F94484" w:rsidRPr="004368B3">
        <w:rPr>
          <w:b/>
          <w:sz w:val="28"/>
          <w:szCs w:val="28"/>
        </w:rPr>
        <w:t xml:space="preserve"> интерфейсом</w:t>
      </w:r>
      <w:r w:rsidR="00F94484">
        <w:rPr>
          <w:b/>
          <w:sz w:val="28"/>
          <w:szCs w:val="28"/>
        </w:rPr>
        <w:t xml:space="preserve"> </w:t>
      </w:r>
      <w:r w:rsidR="00F94484" w:rsidRPr="0065364D">
        <w:rPr>
          <w:b/>
          <w:sz w:val="28"/>
          <w:szCs w:val="28"/>
        </w:rPr>
        <w:t xml:space="preserve">на </w:t>
      </w:r>
      <w:r w:rsidR="00F94484">
        <w:rPr>
          <w:b/>
          <w:sz w:val="28"/>
          <w:szCs w:val="28"/>
          <w:lang w:val="en-US"/>
        </w:rPr>
        <w:t>C</w:t>
      </w:r>
      <w:r w:rsidR="00F94484" w:rsidRPr="00F94484">
        <w:rPr>
          <w:b/>
          <w:sz w:val="28"/>
          <w:szCs w:val="28"/>
        </w:rPr>
        <w:t>#</w:t>
      </w:r>
    </w:p>
    <w:p w:rsidR="00CF0D6C" w:rsidRDefault="00CF0D6C" w:rsidP="001661E0">
      <w:pPr>
        <w:pStyle w:val="a5"/>
        <w:spacing w:line="240" w:lineRule="auto"/>
        <w:ind w:firstLine="567"/>
      </w:pPr>
      <w:r>
        <w:t xml:space="preserve">Выполнить объектную декомпозицию, разработать формы интерфейса, диаграмму состояний </w:t>
      </w:r>
      <w:r w:rsidRPr="0065364D">
        <w:t>и</w:t>
      </w:r>
      <w:r w:rsidRPr="0065364D">
        <w:t>н</w:t>
      </w:r>
      <w:r w:rsidRPr="0065364D">
        <w:t>терфейса, диаграммы классов интерфейсной и предметной областей, диаграмму последовательности действий одной из реализуемых операций. Разработать, протестировать и отладить программу.</w:t>
      </w:r>
    </w:p>
    <w:p w:rsidR="00C1297E" w:rsidRPr="001754A4" w:rsidRDefault="00C1297E" w:rsidP="00C1297E">
      <w:pPr>
        <w:pStyle w:val="a5"/>
        <w:spacing w:line="240" w:lineRule="auto"/>
        <w:ind w:firstLine="567"/>
      </w:pPr>
      <w:proofErr w:type="gramStart"/>
      <w:r w:rsidRPr="001754A4">
        <w:t>База данных (файл) продуктового магазина содержит сведения о товарах: номер партии, наимен</w:t>
      </w:r>
      <w:r w:rsidRPr="001754A4">
        <w:t>о</w:t>
      </w:r>
      <w:r w:rsidRPr="001754A4">
        <w:t>вание товара, количество (штук), дата поставки, срок годности (в днях).</w:t>
      </w:r>
      <w:proofErr w:type="gramEnd"/>
      <w:r w:rsidRPr="001754A4">
        <w:t xml:space="preserve"> Программа должна в интера</w:t>
      </w:r>
      <w:r w:rsidRPr="001754A4">
        <w:t>к</w:t>
      </w:r>
      <w:r w:rsidRPr="001754A4">
        <w:t>тивном режиме формировать файл, добавлять и удалять данные, а также воспринимать каждый из пер</w:t>
      </w:r>
      <w:r w:rsidRPr="001754A4">
        <w:t>е</w:t>
      </w:r>
      <w:r w:rsidRPr="001754A4">
        <w:t>численных запросов и давать на него о</w:t>
      </w:r>
      <w:r w:rsidRPr="001754A4">
        <w:t>т</w:t>
      </w:r>
      <w:r w:rsidRPr="001754A4">
        <w:t>вет.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1. Показать все сведения о товарах, поступивших с указанной даты.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2. Определить наименования товаров, срок годности которых истекает сегодня.</w:t>
      </w:r>
    </w:p>
    <w:p w:rsidR="00C1297E" w:rsidRPr="001754A4" w:rsidRDefault="00C1297E" w:rsidP="00C1297E">
      <w:pPr>
        <w:ind w:firstLine="567"/>
        <w:jc w:val="both"/>
        <w:rPr>
          <w:sz w:val="24"/>
        </w:rPr>
      </w:pPr>
      <w:r w:rsidRPr="001754A4">
        <w:rPr>
          <w:sz w:val="24"/>
        </w:rPr>
        <w:t>3. Определить самый скоропортящийся товар (если их несколько, показать все).</w:t>
      </w:r>
    </w:p>
    <w:p w:rsidR="008B2425" w:rsidRPr="00DA6518" w:rsidRDefault="008B2425" w:rsidP="001661E0">
      <w:pPr>
        <w:pStyle w:val="a5"/>
        <w:spacing w:line="240" w:lineRule="auto"/>
        <w:ind w:firstLine="567"/>
      </w:pPr>
    </w:p>
    <w:sectPr w:rsidR="008B2425" w:rsidRPr="00DA6518" w:rsidSect="007A3FE3">
      <w:headerReference w:type="even" r:id="rId7"/>
      <w:pgSz w:w="11907" w:h="16840"/>
      <w:pgMar w:top="454" w:right="567" w:bottom="454" w:left="567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3705" w:rsidRDefault="003C3705">
      <w:r>
        <w:separator/>
      </w:r>
    </w:p>
  </w:endnote>
  <w:endnote w:type="continuationSeparator" w:id="0">
    <w:p w:rsidR="003C3705" w:rsidRDefault="003C37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3705" w:rsidRDefault="003C3705">
      <w:r>
        <w:separator/>
      </w:r>
    </w:p>
  </w:footnote>
  <w:footnote w:type="continuationSeparator" w:id="0">
    <w:p w:rsidR="003C3705" w:rsidRDefault="003C37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2017" w:rsidRDefault="007A3FE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32017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532017" w:rsidRDefault="00532017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153ED"/>
    <w:multiLevelType w:val="singleLevel"/>
    <w:tmpl w:val="D2D01CFC"/>
    <w:lvl w:ilvl="0">
      <w:start w:val="1"/>
      <w:numFmt w:val="russianUpp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ED05B7E"/>
    <w:multiLevelType w:val="hybridMultilevel"/>
    <w:tmpl w:val="847852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2CE1014E"/>
    <w:multiLevelType w:val="singleLevel"/>
    <w:tmpl w:val="75026B7C"/>
    <w:lvl w:ilvl="0">
      <w:start w:val="3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>
    <w:nsid w:val="501B5E20"/>
    <w:multiLevelType w:val="singleLevel"/>
    <w:tmpl w:val="28942534"/>
    <w:lvl w:ilvl="0">
      <w:start w:val="1"/>
      <w:numFmt w:val="decimal"/>
      <w:lvlText w:val="%1."/>
      <w:legacy w:legacy="1" w:legacySpace="0" w:legacyIndent="283"/>
      <w:lvlJc w:val="left"/>
      <w:pPr>
        <w:ind w:left="680" w:hanging="283"/>
      </w:pPr>
    </w:lvl>
  </w:abstractNum>
  <w:abstractNum w:abstractNumId="4">
    <w:nsid w:val="5BAD450A"/>
    <w:multiLevelType w:val="hybridMultilevel"/>
    <w:tmpl w:val="B45CC856"/>
    <w:lvl w:ilvl="0" w:tplc="6D94329A">
      <w:start w:val="1"/>
      <w:numFmt w:val="decimal"/>
      <w:lvlText w:val="%1."/>
      <w:lvlJc w:val="left"/>
      <w:pPr>
        <w:ind w:left="680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713055"/>
    <w:multiLevelType w:val="hybridMultilevel"/>
    <w:tmpl w:val="38824D22"/>
    <w:lvl w:ilvl="0" w:tplc="B06EF868">
      <w:start w:val="1"/>
      <w:numFmt w:val="decimal"/>
      <w:lvlText w:val="%1)"/>
      <w:lvlJc w:val="left"/>
      <w:pPr>
        <w:tabs>
          <w:tab w:val="num" w:pos="757"/>
        </w:tabs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6">
    <w:nsid w:val="655537D1"/>
    <w:multiLevelType w:val="singleLevel"/>
    <w:tmpl w:val="28942534"/>
    <w:lvl w:ilvl="0">
      <w:start w:val="1"/>
      <w:numFmt w:val="decimal"/>
      <w:lvlText w:val="%1."/>
      <w:legacy w:legacy="1" w:legacySpace="0" w:legacyIndent="283"/>
      <w:lvlJc w:val="left"/>
      <w:pPr>
        <w:ind w:left="680" w:hanging="283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autoHyphenation/>
  <w:hyphenationZone w:val="357"/>
  <w:drawingGridHorizontalSpacing w:val="120"/>
  <w:drawingGridVerticalSpacing w:val="12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</w:compat>
  <w:rsids>
    <w:rsidRoot w:val="00546C10"/>
    <w:rsid w:val="0001131B"/>
    <w:rsid w:val="00022373"/>
    <w:rsid w:val="00030D91"/>
    <w:rsid w:val="00047333"/>
    <w:rsid w:val="000505EA"/>
    <w:rsid w:val="00062A1F"/>
    <w:rsid w:val="0006324C"/>
    <w:rsid w:val="00072DA2"/>
    <w:rsid w:val="00085868"/>
    <w:rsid w:val="000B2F4A"/>
    <w:rsid w:val="000C19D7"/>
    <w:rsid w:val="000C5711"/>
    <w:rsid w:val="00126010"/>
    <w:rsid w:val="00150E96"/>
    <w:rsid w:val="001661E0"/>
    <w:rsid w:val="001723C8"/>
    <w:rsid w:val="00184A01"/>
    <w:rsid w:val="001B66B0"/>
    <w:rsid w:val="001E58E7"/>
    <w:rsid w:val="001F15E2"/>
    <w:rsid w:val="00200246"/>
    <w:rsid w:val="0020347D"/>
    <w:rsid w:val="0020562C"/>
    <w:rsid w:val="00221B6D"/>
    <w:rsid w:val="00221FC3"/>
    <w:rsid w:val="002257B5"/>
    <w:rsid w:val="00232BE9"/>
    <w:rsid w:val="00235506"/>
    <w:rsid w:val="002477FA"/>
    <w:rsid w:val="00272AAC"/>
    <w:rsid w:val="00293D52"/>
    <w:rsid w:val="002A4E17"/>
    <w:rsid w:val="002B140A"/>
    <w:rsid w:val="002B1F7C"/>
    <w:rsid w:val="002C0CDF"/>
    <w:rsid w:val="002C7D1F"/>
    <w:rsid w:val="002E134F"/>
    <w:rsid w:val="002F4EF6"/>
    <w:rsid w:val="00325E42"/>
    <w:rsid w:val="00326D24"/>
    <w:rsid w:val="00361399"/>
    <w:rsid w:val="00362EB7"/>
    <w:rsid w:val="0038476D"/>
    <w:rsid w:val="003A599D"/>
    <w:rsid w:val="003C3705"/>
    <w:rsid w:val="003C5743"/>
    <w:rsid w:val="00407379"/>
    <w:rsid w:val="00414BEB"/>
    <w:rsid w:val="00417025"/>
    <w:rsid w:val="0043232C"/>
    <w:rsid w:val="00434B06"/>
    <w:rsid w:val="00436E61"/>
    <w:rsid w:val="00445AEC"/>
    <w:rsid w:val="00485E1E"/>
    <w:rsid w:val="00494426"/>
    <w:rsid w:val="004A16B3"/>
    <w:rsid w:val="004F3F26"/>
    <w:rsid w:val="0051514B"/>
    <w:rsid w:val="0052166F"/>
    <w:rsid w:val="005234C5"/>
    <w:rsid w:val="00531C7C"/>
    <w:rsid w:val="00532017"/>
    <w:rsid w:val="00533031"/>
    <w:rsid w:val="00546C10"/>
    <w:rsid w:val="0058798C"/>
    <w:rsid w:val="005A2F08"/>
    <w:rsid w:val="005C6385"/>
    <w:rsid w:val="005E3E0B"/>
    <w:rsid w:val="006142ED"/>
    <w:rsid w:val="0061530A"/>
    <w:rsid w:val="00642C43"/>
    <w:rsid w:val="0065364D"/>
    <w:rsid w:val="00656D3F"/>
    <w:rsid w:val="006D01D2"/>
    <w:rsid w:val="006D06EE"/>
    <w:rsid w:val="006D1BFA"/>
    <w:rsid w:val="006E03EB"/>
    <w:rsid w:val="00734E15"/>
    <w:rsid w:val="00743470"/>
    <w:rsid w:val="00746AAA"/>
    <w:rsid w:val="00757597"/>
    <w:rsid w:val="00783FF2"/>
    <w:rsid w:val="0078469C"/>
    <w:rsid w:val="007A3FE3"/>
    <w:rsid w:val="007A737E"/>
    <w:rsid w:val="007B76A0"/>
    <w:rsid w:val="007C12F0"/>
    <w:rsid w:val="007C162F"/>
    <w:rsid w:val="007C2265"/>
    <w:rsid w:val="007D4783"/>
    <w:rsid w:val="007E6BE7"/>
    <w:rsid w:val="007F3B73"/>
    <w:rsid w:val="008048E4"/>
    <w:rsid w:val="00807D37"/>
    <w:rsid w:val="00825E60"/>
    <w:rsid w:val="00827A7A"/>
    <w:rsid w:val="0085610E"/>
    <w:rsid w:val="00863B6B"/>
    <w:rsid w:val="00873089"/>
    <w:rsid w:val="00881665"/>
    <w:rsid w:val="00893612"/>
    <w:rsid w:val="00894AC5"/>
    <w:rsid w:val="008B2425"/>
    <w:rsid w:val="008B26AA"/>
    <w:rsid w:val="008C72A1"/>
    <w:rsid w:val="008E3A26"/>
    <w:rsid w:val="008F1908"/>
    <w:rsid w:val="00921E23"/>
    <w:rsid w:val="0093465D"/>
    <w:rsid w:val="0094292E"/>
    <w:rsid w:val="009457C6"/>
    <w:rsid w:val="00946FC5"/>
    <w:rsid w:val="00954B4A"/>
    <w:rsid w:val="00990BE1"/>
    <w:rsid w:val="00995186"/>
    <w:rsid w:val="009C1DEC"/>
    <w:rsid w:val="009C53EC"/>
    <w:rsid w:val="00A47466"/>
    <w:rsid w:val="00A747B4"/>
    <w:rsid w:val="00A7704C"/>
    <w:rsid w:val="00A775CF"/>
    <w:rsid w:val="00A84D7E"/>
    <w:rsid w:val="00AA4EDB"/>
    <w:rsid w:val="00AB26D8"/>
    <w:rsid w:val="00AC2B4E"/>
    <w:rsid w:val="00AF248F"/>
    <w:rsid w:val="00AF42AB"/>
    <w:rsid w:val="00AF786A"/>
    <w:rsid w:val="00B31CB3"/>
    <w:rsid w:val="00B3389E"/>
    <w:rsid w:val="00B50195"/>
    <w:rsid w:val="00B63F03"/>
    <w:rsid w:val="00B64033"/>
    <w:rsid w:val="00B7083D"/>
    <w:rsid w:val="00B774C5"/>
    <w:rsid w:val="00B81ECE"/>
    <w:rsid w:val="00B8302A"/>
    <w:rsid w:val="00BB464D"/>
    <w:rsid w:val="00BC0F58"/>
    <w:rsid w:val="00BC6CF5"/>
    <w:rsid w:val="00BD70FB"/>
    <w:rsid w:val="00BE169A"/>
    <w:rsid w:val="00C12622"/>
    <w:rsid w:val="00C1297E"/>
    <w:rsid w:val="00C269BC"/>
    <w:rsid w:val="00C406A3"/>
    <w:rsid w:val="00C452DC"/>
    <w:rsid w:val="00C6327B"/>
    <w:rsid w:val="00C74150"/>
    <w:rsid w:val="00C82FDD"/>
    <w:rsid w:val="00C8734C"/>
    <w:rsid w:val="00CA4D3F"/>
    <w:rsid w:val="00CB17D9"/>
    <w:rsid w:val="00CC2F79"/>
    <w:rsid w:val="00CC6808"/>
    <w:rsid w:val="00CE7501"/>
    <w:rsid w:val="00CF0D6C"/>
    <w:rsid w:val="00D03BBC"/>
    <w:rsid w:val="00D07C58"/>
    <w:rsid w:val="00D11F2D"/>
    <w:rsid w:val="00D2789E"/>
    <w:rsid w:val="00D30894"/>
    <w:rsid w:val="00D36A9A"/>
    <w:rsid w:val="00D86358"/>
    <w:rsid w:val="00D93431"/>
    <w:rsid w:val="00D976A7"/>
    <w:rsid w:val="00DB73AF"/>
    <w:rsid w:val="00DD515A"/>
    <w:rsid w:val="00DF5F7F"/>
    <w:rsid w:val="00E11B97"/>
    <w:rsid w:val="00E122BA"/>
    <w:rsid w:val="00E20820"/>
    <w:rsid w:val="00E37CF2"/>
    <w:rsid w:val="00E62D3D"/>
    <w:rsid w:val="00E92F32"/>
    <w:rsid w:val="00E93A85"/>
    <w:rsid w:val="00EB0A79"/>
    <w:rsid w:val="00EC7DCE"/>
    <w:rsid w:val="00ED74EA"/>
    <w:rsid w:val="00EF5550"/>
    <w:rsid w:val="00EF65E0"/>
    <w:rsid w:val="00F10313"/>
    <w:rsid w:val="00F572EE"/>
    <w:rsid w:val="00F6318D"/>
    <w:rsid w:val="00F63B72"/>
    <w:rsid w:val="00F7010C"/>
    <w:rsid w:val="00F72257"/>
    <w:rsid w:val="00F868A7"/>
    <w:rsid w:val="00F94484"/>
    <w:rsid w:val="00FB72F4"/>
    <w:rsid w:val="00FC1E74"/>
    <w:rsid w:val="00FD2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A3FE3"/>
    <w:pPr>
      <w:overflowPunct w:val="0"/>
      <w:autoSpaceDE w:val="0"/>
      <w:autoSpaceDN w:val="0"/>
      <w:adjustRightInd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rsid w:val="007A3FE3"/>
    <w:pPr>
      <w:spacing w:line="360" w:lineRule="auto"/>
      <w:ind w:firstLine="720"/>
      <w:jc w:val="both"/>
    </w:pPr>
    <w:rPr>
      <w:sz w:val="24"/>
    </w:rPr>
  </w:style>
  <w:style w:type="paragraph" w:customStyle="1" w:styleId="a4">
    <w:name w:val="Обычный с кр. строкой"/>
    <w:basedOn w:val="a"/>
    <w:rsid w:val="007A3FE3"/>
    <w:pPr>
      <w:spacing w:after="120" w:line="480" w:lineRule="auto"/>
      <w:ind w:firstLine="720"/>
      <w:jc w:val="both"/>
    </w:pPr>
    <w:rPr>
      <w:rFonts w:ascii="Arial" w:hAnsi="Arial"/>
      <w:sz w:val="24"/>
    </w:rPr>
  </w:style>
  <w:style w:type="paragraph" w:customStyle="1" w:styleId="a5">
    <w:name w:val="Норм. с кр. строкой"/>
    <w:basedOn w:val="a"/>
    <w:rsid w:val="007A3FE3"/>
    <w:pPr>
      <w:spacing w:line="480" w:lineRule="auto"/>
      <w:ind w:firstLine="709"/>
      <w:jc w:val="both"/>
    </w:pPr>
    <w:rPr>
      <w:sz w:val="24"/>
    </w:rPr>
  </w:style>
  <w:style w:type="paragraph" w:styleId="a6">
    <w:name w:val="header"/>
    <w:basedOn w:val="a"/>
    <w:rsid w:val="007A3FE3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7A3FE3"/>
  </w:style>
  <w:style w:type="paragraph" w:styleId="a8">
    <w:name w:val="footer"/>
    <w:basedOn w:val="a"/>
    <w:rsid w:val="007A3FE3"/>
    <w:pPr>
      <w:tabs>
        <w:tab w:val="center" w:pos="4153"/>
        <w:tab w:val="right" w:pos="8306"/>
      </w:tabs>
    </w:pPr>
  </w:style>
  <w:style w:type="paragraph" w:styleId="a9">
    <w:name w:val="Body Text Indent"/>
    <w:basedOn w:val="a"/>
    <w:rsid w:val="00221FC3"/>
    <w:pPr>
      <w:ind w:firstLine="720"/>
      <w:jc w:val="both"/>
    </w:pPr>
    <w:rPr>
      <w:b/>
      <w:i/>
      <w:sz w:val="28"/>
    </w:rPr>
  </w:style>
  <w:style w:type="paragraph" w:styleId="aa">
    <w:name w:val="Document Map"/>
    <w:basedOn w:val="a"/>
    <w:semiHidden/>
    <w:rsid w:val="00072DA2"/>
    <w:pPr>
      <w:shd w:val="clear" w:color="auto" w:fill="000080"/>
    </w:pPr>
    <w:rPr>
      <w:rFonts w:ascii="Tahoma" w:hAnsi="Tahoma" w:cs="Tahoma"/>
    </w:rPr>
  </w:style>
  <w:style w:type="paragraph" w:styleId="ab">
    <w:name w:val="List Paragraph"/>
    <w:basedOn w:val="a"/>
    <w:uiPriority w:val="34"/>
    <w:qFormat/>
    <w:rsid w:val="00F103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4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55;&#1083;&#1072;&#1090;&#1086;&#1085;&#1086;&#1074;&#1072;\&#1047;&#1072;&#1076;&#1072;&#1085;&#1080;&#1077;\&#1047;&#1072;&#1076;&#1072;&#1085;&#1080;&#1077;%202006\VAR10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VAR101.dot</Template>
  <TotalTime>1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>Государственный комитет Российской Федерации по высшему образованию</vt:lpstr>
      <vt:lpstr>Проектно-технологическая практика. Вариант 9</vt:lpstr>
      <vt:lpstr>Задание 1. Создание информационной программной системы с графическим интерфейсом</vt:lpstr>
      <vt:lpstr>Разработать программу, которая выполняет простейшее исследование функций одной п</vt:lpstr>
      <vt:lpstr/>
      <vt:lpstr>Задание 3 Изучение средств создания графических интерфейсов на С#</vt:lpstr>
      <vt:lpstr>Задание выполняется по методическим указаниям к заданию 3. </vt:lpstr>
      <vt:lpstr/>
      <vt:lpstr>Задание 4 Создание программной системы с графическим интерфейсом на C#</vt:lpstr>
    </vt:vector>
  </TitlesOfParts>
  <Company>Неизвестная Организация</Company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комитет Российской Федерации по высшему образованию</dc:title>
  <dc:creator>Platonova</dc:creator>
  <cp:lastModifiedBy>Иванова Галина Сергеевна</cp:lastModifiedBy>
  <cp:revision>3</cp:revision>
  <cp:lastPrinted>1997-06-28T09:27:00Z</cp:lastPrinted>
  <dcterms:created xsi:type="dcterms:W3CDTF">2023-11-28T20:34:00Z</dcterms:created>
  <dcterms:modified xsi:type="dcterms:W3CDTF">2023-11-28T20:35:00Z</dcterms:modified>
</cp:coreProperties>
</file>